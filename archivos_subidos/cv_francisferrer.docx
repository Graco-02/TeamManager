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980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895"/>
      </w:tblGrid>
      <w:tr w:rsidR="003D1B71" w:rsidRPr="00CA16E3" w:rsidTr="005D1C61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895" w:type="dxa"/>
            <w:tcBorders>
              <w:bottom w:val="nil"/>
            </w:tcBorders>
          </w:tcPr>
          <w:p w:rsidR="003D1B71" w:rsidRPr="00665F95" w:rsidRDefault="005D1C61" w:rsidP="005D1C61">
            <w:pPr>
              <w:pStyle w:val="Puesto"/>
            </w:pPr>
            <w:r>
              <w:t>FRANCIS GRACO</w:t>
            </w:r>
            <w:r w:rsidR="003D1B71" w:rsidRPr="00665F95">
              <w:rPr>
                <w:lang w:bidi="es-ES"/>
              </w:rPr>
              <w:br/>
            </w:r>
            <w:r>
              <w:t>FERRER HIERRO</w:t>
            </w:r>
          </w:p>
        </w:tc>
      </w:tr>
      <w:tr w:rsidR="003D1B71" w:rsidRPr="00CA16E3" w:rsidTr="005D1C61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95" w:type="dxa"/>
            <w:vMerge w:val="restart"/>
            <w:tcBorders>
              <w:bottom w:val="nil"/>
            </w:tcBorders>
            <w:vAlign w:val="bottom"/>
          </w:tcPr>
          <w:p w:rsidR="003D1B71" w:rsidRPr="00F20161" w:rsidRDefault="003D1B71" w:rsidP="00F20161">
            <w:pPr>
              <w:pStyle w:val="Ttulo2"/>
            </w:pPr>
            <w:r w:rsidRPr="00F20161">
              <w:t>Experiencia</w:t>
            </w:r>
          </w:p>
          <w:p w:rsidR="003D1B71" w:rsidRPr="00665F95" w:rsidRDefault="005D1C61" w:rsidP="00665F95">
            <w:pPr>
              <w:pStyle w:val="Fechas"/>
              <w:spacing w:line="216" w:lineRule="auto"/>
            </w:pPr>
            <w:r>
              <w:t>2018-05-28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actual</w:t>
            </w:r>
          </w:p>
          <w:p w:rsidR="002A4C63" w:rsidRPr="00665F95" w:rsidRDefault="005D1C61" w:rsidP="00665F95">
            <w:pPr>
              <w:pStyle w:val="Experiencia"/>
              <w:spacing w:line="216" w:lineRule="auto"/>
            </w:pPr>
            <w:r>
              <w:t>Ingeniero de software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mantenimiento y desarrollo de sistemas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Tecnocom</w:t>
            </w:r>
            <w:r w:rsidR="002A4C63">
              <w:t xml:space="preserve">. Esta es una empresa de medios de pago, en la cual se trabajan con varias entidades bancarias, aquí contribuyo con el análisis y corrección de incidencias, desarrollo y mejoras del sistema, trabajo con tecnologías como: (ORACLE, SOAP UI, UNIX, JAVA (JSEE, JPA, JSP)), COBOL, SHELL SCRIPT. Es un equipo de trabajo de más de 30 personas, aquí he trabajado con un máximo de 9 personas en el departamento de mantenimiento y desarrollo de software, se utiliza la metodología agile KAISEN en la cual realizamos reuniones diarias de seguimiento de </w:t>
            </w:r>
            <w:r w:rsidR="000F3E04">
              <w:t>las</w:t>
            </w:r>
            <w:r w:rsidR="002A4C63">
              <w:t xml:space="preserve"> </w:t>
            </w:r>
            <w:r w:rsidR="000F3E04">
              <w:t>tareas asignadas</w:t>
            </w:r>
            <w:r w:rsidR="002A4C63">
              <w:t>.</w:t>
            </w:r>
          </w:p>
          <w:p w:rsidR="00C16709" w:rsidRPr="00665F95" w:rsidRDefault="00C16709" w:rsidP="00C16709">
            <w:pPr>
              <w:pStyle w:val="Fechas"/>
              <w:spacing w:line="216" w:lineRule="auto"/>
            </w:pPr>
            <w:r>
              <w:t>2022-02-15</w:t>
            </w:r>
            <w:r>
              <w:rPr>
                <w:rFonts w:eastAsia="Calibri"/>
                <w:lang w:bidi="es-ES"/>
              </w:rPr>
              <w:t xml:space="preserve">  - 2022-12-15</w:t>
            </w:r>
          </w:p>
          <w:p w:rsidR="00C16709" w:rsidRDefault="00C16709" w:rsidP="00C16709">
            <w:pPr>
              <w:pStyle w:val="Experiencia"/>
              <w:spacing w:line="216" w:lineRule="auto"/>
            </w:pPr>
            <w:r>
              <w:t>FreeLancer, (PHP,MYSQL,HTML5,CSS,AJAX), sistema de distribución y gestión de árbitros de Perú</w:t>
            </w:r>
            <w:r w:rsidR="002A4C63">
              <w:t>, este sistema fue realizado para sustituir las gestión de distribución de los árbitros a los diferentes partidos de cada torneo que se realiza a nivel nacional, este de manera automática, gestiona la distribución respetando algunas directrices como estado del árbitro físico del árbitro, y días de disponibilidad del árbitro en cuestión hace la distribución en TERNAS y CUARTETAS (ARBITRO PRINCIPAL,ASISTENTE 1,ASISTENTE 2 y ARBITRO AUXILIAR)</w:t>
            </w:r>
            <w:r w:rsidR="000F3E04">
              <w:t>.</w:t>
            </w:r>
          </w:p>
          <w:p w:rsidR="000F3E04" w:rsidRDefault="000F3E04" w:rsidP="00C16709">
            <w:pPr>
              <w:pStyle w:val="Experiencia"/>
              <w:spacing w:line="216" w:lineRule="auto"/>
            </w:pPr>
            <w:r>
              <w:t xml:space="preserve">2020-2022, FreeLancer, Sistema desarrollado de manera personal para la gestión de préstamos informales. </w:t>
            </w:r>
          </w:p>
          <w:p w:rsidR="000F3E04" w:rsidRDefault="00A058B4" w:rsidP="00C16709">
            <w:pPr>
              <w:pStyle w:val="Experiencia"/>
              <w:spacing w:line="216" w:lineRule="auto"/>
            </w:pPr>
            <w:hyperlink r:id="rId10" w:history="1">
              <w:r w:rsidR="000F3E04" w:rsidRPr="003430C4">
                <w:rPr>
                  <w:rStyle w:val="Hipervnculo"/>
                </w:rPr>
                <w:t>https://github.com/Graco-02/TePrestoOnlineX.git</w:t>
              </w:r>
            </w:hyperlink>
          </w:p>
          <w:p w:rsidR="000F3E04" w:rsidRDefault="000F3E04" w:rsidP="00C16709">
            <w:pPr>
              <w:pStyle w:val="Experiencia"/>
              <w:spacing w:line="216" w:lineRule="auto"/>
            </w:pPr>
          </w:p>
          <w:p w:rsidR="00135AAD" w:rsidRDefault="00135AAD" w:rsidP="00135AAD">
            <w:pPr>
              <w:pStyle w:val="Ttulo2"/>
            </w:pPr>
            <w:r>
              <w:t>Referencias</w:t>
            </w:r>
          </w:p>
          <w:p w:rsidR="00135AAD" w:rsidRDefault="00135AAD" w:rsidP="00135AAD">
            <w:r>
              <w:t>Licenciado Amauris Aguasviva 809-505-5535</w:t>
            </w:r>
          </w:p>
          <w:p w:rsidR="00135AAD" w:rsidRPr="00135AAD" w:rsidRDefault="00135AAD" w:rsidP="00135AAD">
            <w:r>
              <w:t>Yamildo Mendez 809-966-3565</w:t>
            </w:r>
          </w:p>
          <w:p w:rsidR="00135AAD" w:rsidRPr="00665F95" w:rsidRDefault="00135AAD" w:rsidP="00C16709">
            <w:pPr>
              <w:pStyle w:val="Experiencia"/>
              <w:spacing w:line="216" w:lineRule="auto"/>
            </w:pPr>
          </w:p>
          <w:sdt>
            <w:sdtPr>
              <w:id w:val="-1554227259"/>
              <w:placeholder>
                <w:docPart w:val="0DBAB49B6B5D433488B0CFAC71106D98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3D1B71" w:rsidRDefault="005D1C61" w:rsidP="00665F95">
            <w:pPr>
              <w:pStyle w:val="Nombredelaescuela"/>
              <w:spacing w:line="216" w:lineRule="auto"/>
            </w:pPr>
            <w:r>
              <w:t>Licenciatura en informática</w:t>
            </w:r>
            <w:r w:rsidR="003D1B71" w:rsidRPr="00665F95">
              <w:rPr>
                <w:lang w:bidi="es-ES"/>
              </w:rPr>
              <w:t xml:space="preserve">, </w:t>
            </w:r>
            <w:r>
              <w:t>Universidad Autónoma de Santo Domingo(UASD)</w:t>
            </w:r>
          </w:p>
          <w:p w:rsidR="005D1C61" w:rsidRDefault="005D1C61" w:rsidP="00665F95">
            <w:pPr>
              <w:pStyle w:val="Nombredelaescuela"/>
              <w:spacing w:line="216" w:lineRule="auto"/>
            </w:pPr>
          </w:p>
          <w:p w:rsidR="00980309" w:rsidRDefault="005D1C61" w:rsidP="00996E0B">
            <w:pPr>
              <w:pStyle w:val="Nombredelaescuela"/>
              <w:spacing w:line="216" w:lineRule="auto"/>
            </w:pPr>
            <w:r>
              <w:t>Diplomado en J2SE, MESIT</w:t>
            </w:r>
          </w:p>
          <w:p w:rsidR="005D1C61" w:rsidRDefault="005D1C61" w:rsidP="005D1C61">
            <w:pPr>
              <w:pStyle w:val="Ttulo2"/>
            </w:pPr>
            <w:r>
              <w:lastRenderedPageBreak/>
              <w:t>Conocimientos</w:t>
            </w:r>
          </w:p>
          <w:p w:rsidR="00226610" w:rsidRDefault="00226610" w:rsidP="00226610"/>
          <w:p w:rsidR="00226610" w:rsidRPr="00C16709" w:rsidRDefault="00226610" w:rsidP="00226610">
            <w:pPr>
              <w:rPr>
                <w:lang w:val="es-DO"/>
              </w:rPr>
            </w:pPr>
            <w:r w:rsidRPr="00C16709">
              <w:rPr>
                <w:lang w:val="es-DO"/>
              </w:rPr>
              <w:t>JAVA (J2SE-JPA-JSF-ANDROID STUDIO)</w:t>
            </w:r>
          </w:p>
          <w:p w:rsidR="00226610" w:rsidRPr="00226610" w:rsidRDefault="00226610" w:rsidP="00226610">
            <w:pPr>
              <w:rPr>
                <w:lang w:val="en-US"/>
              </w:rPr>
            </w:pPr>
            <w:r w:rsidRPr="00226610">
              <w:rPr>
                <w:lang w:val="en-US"/>
              </w:rPr>
              <w:t>MYSQL, NAVICAT, ORACLE DEVELOPER</w:t>
            </w:r>
          </w:p>
          <w:p w:rsidR="00226610" w:rsidRPr="00226610" w:rsidRDefault="00226610" w:rsidP="00226610">
            <w:pPr>
              <w:rPr>
                <w:lang w:val="en-US"/>
              </w:rPr>
            </w:pPr>
            <w:r w:rsidRPr="00226610">
              <w:rPr>
                <w:lang w:val="en-US"/>
              </w:rPr>
              <w:t>POSTMAN,</w:t>
            </w:r>
            <w:r>
              <w:rPr>
                <w:lang w:val="en-US"/>
              </w:rPr>
              <w:t>SOAP UI</w:t>
            </w:r>
          </w:p>
          <w:p w:rsidR="00226610" w:rsidRPr="00C16709" w:rsidRDefault="00226610" w:rsidP="00226610">
            <w:pPr>
              <w:rPr>
                <w:lang w:val="en-US"/>
              </w:rPr>
            </w:pPr>
            <w:r w:rsidRPr="00C16709">
              <w:rPr>
                <w:lang w:val="en-US"/>
              </w:rPr>
              <w:t>PYTHON</w:t>
            </w:r>
          </w:p>
          <w:p w:rsidR="00226610" w:rsidRPr="00C16709" w:rsidRDefault="00226610" w:rsidP="00226610">
            <w:pPr>
              <w:rPr>
                <w:lang w:val="en-US"/>
              </w:rPr>
            </w:pPr>
            <w:r w:rsidRPr="00C16709">
              <w:rPr>
                <w:lang w:val="en-US"/>
              </w:rPr>
              <w:t>PHP,HTML 5,CSS3, AJAX</w:t>
            </w:r>
          </w:p>
          <w:p w:rsidR="00226610" w:rsidRPr="00C16709" w:rsidRDefault="00226610" w:rsidP="00226610">
            <w:pPr>
              <w:rPr>
                <w:lang w:val="en-US"/>
              </w:rPr>
            </w:pPr>
            <w:r w:rsidRPr="00C16709">
              <w:rPr>
                <w:lang w:val="en-US"/>
              </w:rPr>
              <w:t>UNIX</w:t>
            </w:r>
          </w:p>
          <w:p w:rsidR="00226610" w:rsidRDefault="00226610" w:rsidP="00226610">
            <w:r>
              <w:t>COBOL</w:t>
            </w:r>
            <w:bookmarkStart w:id="0" w:name="_GoBack"/>
            <w:bookmarkEnd w:id="0"/>
          </w:p>
          <w:p w:rsidR="00C16709" w:rsidRDefault="00C16709" w:rsidP="00226610">
            <w:r>
              <w:t>GIT,GITHUB</w:t>
            </w:r>
          </w:p>
          <w:p w:rsidR="00226610" w:rsidRPr="00226610" w:rsidRDefault="00226610" w:rsidP="00226610"/>
          <w:p w:rsidR="003D1B71" w:rsidRDefault="003D1B71" w:rsidP="00665F95">
            <w:pPr>
              <w:spacing w:line="216" w:lineRule="auto"/>
            </w:pPr>
          </w:p>
          <w:p w:rsidR="005D1C61" w:rsidRDefault="005D1C61" w:rsidP="00665F95">
            <w:pPr>
              <w:spacing w:line="216" w:lineRule="auto"/>
            </w:pPr>
          </w:p>
          <w:p w:rsidR="005D1C61" w:rsidRDefault="005D1C61" w:rsidP="00665F95">
            <w:pPr>
              <w:spacing w:line="216" w:lineRule="auto"/>
            </w:pPr>
          </w:p>
          <w:p w:rsidR="005D1C61" w:rsidRDefault="005D1C61" w:rsidP="00665F95">
            <w:pPr>
              <w:spacing w:line="216" w:lineRule="auto"/>
            </w:pPr>
          </w:p>
          <w:p w:rsidR="005D1C61" w:rsidRDefault="005D1C61" w:rsidP="00665F95">
            <w:pPr>
              <w:spacing w:line="216" w:lineRule="auto"/>
            </w:pPr>
          </w:p>
          <w:p w:rsidR="005D1C61" w:rsidRDefault="005D1C61" w:rsidP="00665F95">
            <w:pPr>
              <w:spacing w:line="216" w:lineRule="auto"/>
            </w:pPr>
          </w:p>
          <w:p w:rsidR="005D1C61" w:rsidRDefault="005D1C61" w:rsidP="00665F95">
            <w:pPr>
              <w:spacing w:line="216" w:lineRule="auto"/>
            </w:pPr>
          </w:p>
          <w:p w:rsidR="005D1C61" w:rsidRDefault="005D1C61" w:rsidP="00665F95">
            <w:pPr>
              <w:spacing w:line="216" w:lineRule="auto"/>
            </w:pPr>
          </w:p>
          <w:p w:rsidR="005D1C61" w:rsidRPr="00665F95" w:rsidRDefault="005D1C6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:rsidTr="005D1C6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895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5D1C6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5BD0EE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226610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Av. Nicolás de Ovando #296, apartamento 4-B</w:t>
            </w:r>
          </w:p>
          <w:p w:rsidR="003D1B71" w:rsidRPr="00CA16E3" w:rsidRDefault="00226610" w:rsidP="00226610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Santo Domingo, Distrito Nacional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895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5D1C6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895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5D1C6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7D5C69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5D1C61" w:rsidP="005D1C6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809-404-1896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895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5D1C6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895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5D1C6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03A6F8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CA16E3" w:rsidRDefault="00A058B4" w:rsidP="005D1C61">
            <w:pPr>
              <w:pStyle w:val="Informacin"/>
              <w:rPr>
                <w:lang w:val="es-ES_tradnl"/>
              </w:rPr>
            </w:pPr>
            <w:hyperlink r:id="rId17" w:history="1">
              <w:r w:rsidR="005D1C61" w:rsidRPr="002A231D">
                <w:rPr>
                  <w:rStyle w:val="Hipervnculo"/>
                  <w:lang w:val="es-ES_tradnl"/>
                </w:rPr>
                <w:t>Fferrer02@hotmail.com</w:t>
              </w:r>
            </w:hyperlink>
            <w:r w:rsidR="005D1C61">
              <w:rPr>
                <w:lang w:val="es-ES_tradnl"/>
              </w:rPr>
              <w:t xml:space="preserve"> fferrer0287@gmail.com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895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5D1C6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895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5D1C6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5D1C6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>
              <w:rPr>
                <w:noProof/>
                <w:color w:val="0072C7" w:themeColor="accent2"/>
                <w:lang w:val="en-US"/>
              </w:rPr>
              <w:drawing>
                <wp:inline distT="0" distB="0" distL="0" distR="0" wp14:anchorId="1E5276EA" wp14:editId="5CA8ABD9">
                  <wp:extent cx="438150" cy="4381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nkedin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89" cy="438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2" w:type="dxa"/>
            <w:vAlign w:val="center"/>
          </w:tcPr>
          <w:p w:rsidR="003D1B71" w:rsidRDefault="005D1C61" w:rsidP="00380FD1">
            <w:pPr>
              <w:pStyle w:val="Informacin"/>
              <w:rPr>
                <w:rFonts w:ascii="Segoe UI" w:hAnsi="Segoe UI" w:cs="Segoe UI"/>
                <w:sz w:val="21"/>
                <w:szCs w:val="21"/>
                <w:shd w:val="clear" w:color="auto" w:fill="F3F2E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3F2EF"/>
              </w:rPr>
              <w:t>https://www.linkedin.com/in/francis-graco-ferrer-hierro-942915190</w:t>
            </w:r>
          </w:p>
          <w:p w:rsidR="00C16709" w:rsidRPr="00C16709" w:rsidRDefault="00C16709" w:rsidP="00380FD1">
            <w:pPr>
              <w:pStyle w:val="Informacin"/>
            </w:pP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895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5D1C61" w:rsidRPr="00CA16E3" w:rsidTr="005D1C61">
        <w:trPr>
          <w:trHeight w:val="4071"/>
        </w:trPr>
        <w:tc>
          <w:tcPr>
            <w:tcW w:w="720" w:type="dxa"/>
          </w:tcPr>
          <w:p w:rsidR="005D1C61" w:rsidRPr="00CA16E3" w:rsidRDefault="005D1C6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5D1C61" w:rsidRPr="00CA16E3" w:rsidRDefault="00C16709" w:rsidP="00C16709">
            <w:pPr>
              <w:rPr>
                <w:color w:val="0072C7" w:themeColor="accent2"/>
                <w:lang w:val="es-ES_tradnl"/>
              </w:rPr>
            </w:pPr>
            <w:r>
              <w:rPr>
                <w:noProof/>
                <w:color w:val="0072C7" w:themeColor="accent2"/>
                <w:lang w:val="en-US"/>
              </w:rPr>
              <w:drawing>
                <wp:inline distT="0" distB="0" distL="0" distR="0" wp14:anchorId="0B4200A4" wp14:editId="7E1F4015">
                  <wp:extent cx="390525" cy="30480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ithub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29" cy="30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72C7" w:themeColor="accent2"/>
                <w:lang w:val="es-ES_tradnl"/>
              </w:rPr>
              <w:t>https://github.com/Graco-02</w:t>
            </w:r>
          </w:p>
        </w:tc>
        <w:tc>
          <w:tcPr>
            <w:tcW w:w="423" w:type="dxa"/>
          </w:tcPr>
          <w:p w:rsidR="005D1C61" w:rsidRPr="00CA16E3" w:rsidRDefault="005D1C61" w:rsidP="00222466">
            <w:pPr>
              <w:rPr>
                <w:lang w:val="es-ES_tradnl"/>
              </w:rPr>
            </w:pPr>
          </w:p>
        </w:tc>
        <w:tc>
          <w:tcPr>
            <w:tcW w:w="6895" w:type="dxa"/>
            <w:vMerge/>
          </w:tcPr>
          <w:p w:rsidR="005D1C61" w:rsidRPr="00CA16E3" w:rsidRDefault="005D1C61" w:rsidP="00222466">
            <w:pPr>
              <w:rPr>
                <w:lang w:val="es-ES_tradnl"/>
              </w:rPr>
            </w:pPr>
          </w:p>
        </w:tc>
      </w:tr>
      <w:tr w:rsidR="00C16709" w:rsidRPr="00CA16E3" w:rsidTr="005D1C61">
        <w:trPr>
          <w:trHeight w:val="4071"/>
        </w:trPr>
        <w:tc>
          <w:tcPr>
            <w:tcW w:w="720" w:type="dxa"/>
          </w:tcPr>
          <w:p w:rsidR="00C16709" w:rsidRPr="00CA16E3" w:rsidRDefault="00C16709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C16709" w:rsidRPr="00CA16E3" w:rsidRDefault="00C16709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C16709" w:rsidRPr="00CA16E3" w:rsidRDefault="00C16709" w:rsidP="00222466">
            <w:pPr>
              <w:rPr>
                <w:lang w:val="es-ES_tradnl"/>
              </w:rPr>
            </w:pPr>
          </w:p>
        </w:tc>
        <w:tc>
          <w:tcPr>
            <w:tcW w:w="6895" w:type="dxa"/>
            <w:vMerge/>
          </w:tcPr>
          <w:p w:rsidR="00C16709" w:rsidRPr="00CA16E3" w:rsidRDefault="00C16709" w:rsidP="00222466">
            <w:pPr>
              <w:rPr>
                <w:lang w:val="es-ES_tradnl"/>
              </w:rPr>
            </w:pPr>
          </w:p>
        </w:tc>
      </w:tr>
      <w:tr w:rsidR="003D1B71" w:rsidRPr="00CA16E3" w:rsidTr="005D1C61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895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58B4" w:rsidRDefault="00A058B4" w:rsidP="00590471">
      <w:r>
        <w:separator/>
      </w:r>
    </w:p>
  </w:endnote>
  <w:endnote w:type="continuationSeparator" w:id="0">
    <w:p w:rsidR="00A058B4" w:rsidRDefault="00A058B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58B4" w:rsidRDefault="00A058B4" w:rsidP="00590471">
      <w:r>
        <w:separator/>
      </w:r>
    </w:p>
  </w:footnote>
  <w:footnote w:type="continuationSeparator" w:id="0">
    <w:p w:rsidR="00A058B4" w:rsidRDefault="00A058B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val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cx="http://schemas.microsoft.com/office/drawing/2014/chartex" xmlns:cx1="http://schemas.microsoft.com/office/drawing/2015/9/8/chartex" xmlns:w16se="http://schemas.microsoft.com/office/word/2015/wordml/symex"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04904E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C61"/>
    <w:rsid w:val="00060042"/>
    <w:rsid w:val="0008685D"/>
    <w:rsid w:val="00090860"/>
    <w:rsid w:val="000F3E04"/>
    <w:rsid w:val="00112FD7"/>
    <w:rsid w:val="00135AAD"/>
    <w:rsid w:val="00150ABD"/>
    <w:rsid w:val="001946FC"/>
    <w:rsid w:val="00222466"/>
    <w:rsid w:val="00226610"/>
    <w:rsid w:val="00247254"/>
    <w:rsid w:val="0024753C"/>
    <w:rsid w:val="00251E1A"/>
    <w:rsid w:val="00276026"/>
    <w:rsid w:val="002A4C63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90910"/>
    <w:rsid w:val="004E158A"/>
    <w:rsid w:val="00565C77"/>
    <w:rsid w:val="0056708E"/>
    <w:rsid w:val="005801E5"/>
    <w:rsid w:val="00590471"/>
    <w:rsid w:val="005D01FA"/>
    <w:rsid w:val="005D1C61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80309"/>
    <w:rsid w:val="00996E0B"/>
    <w:rsid w:val="009A4069"/>
    <w:rsid w:val="009D090F"/>
    <w:rsid w:val="00A058B4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E1CB3"/>
    <w:rsid w:val="00C07240"/>
    <w:rsid w:val="00C14078"/>
    <w:rsid w:val="00C16709"/>
    <w:rsid w:val="00CA16E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32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hyperlink" Target="mailto:Fferrer02@hot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Graco-02/TePrestoOnlineX.git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DBAB49B6B5D433488B0CFAC71106D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F301D9-6456-43F4-ADD5-FC2822C0F420}"/>
      </w:docPartPr>
      <w:docPartBody>
        <w:p w:rsidR="00936427" w:rsidRDefault="003623BA">
          <w:pPr>
            <w:pStyle w:val="0DBAB49B6B5D433488B0CFAC71106D98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3F8"/>
    <w:rsid w:val="000C0690"/>
    <w:rsid w:val="003623BA"/>
    <w:rsid w:val="007B63F8"/>
    <w:rsid w:val="00936427"/>
    <w:rsid w:val="00A75338"/>
    <w:rsid w:val="00BF5764"/>
    <w:rsid w:val="00F54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C52158B96D04A9A9E4D18BF50D1A843">
    <w:name w:val="9C52158B96D04A9A9E4D18BF50D1A843"/>
  </w:style>
  <w:style w:type="paragraph" w:customStyle="1" w:styleId="B52D3FC76F33467E829DF1DE3498810E">
    <w:name w:val="B52D3FC76F33467E829DF1DE3498810E"/>
  </w:style>
  <w:style w:type="paragraph" w:customStyle="1" w:styleId="2BC9D390C8454FAEBCCE732A90244A0C">
    <w:name w:val="2BC9D390C8454FAEBCCE732A90244A0C"/>
  </w:style>
  <w:style w:type="paragraph" w:customStyle="1" w:styleId="63597E9C358148398C0A8CC222D8784A">
    <w:name w:val="63597E9C358148398C0A8CC222D8784A"/>
  </w:style>
  <w:style w:type="paragraph" w:customStyle="1" w:styleId="D038464D1F244A15BE7AE2DAC95FFFAC">
    <w:name w:val="D038464D1F244A15BE7AE2DAC95FFFAC"/>
  </w:style>
  <w:style w:type="paragraph" w:customStyle="1" w:styleId="F9F587B9FCC44DE3A75827A356ACCE10">
    <w:name w:val="F9F587B9FCC44DE3A75827A356ACCE10"/>
  </w:style>
  <w:style w:type="paragraph" w:customStyle="1" w:styleId="9070FD7F340B497F9F1A73A45CE1AA91">
    <w:name w:val="9070FD7F340B497F9F1A73A45CE1AA91"/>
  </w:style>
  <w:style w:type="paragraph" w:customStyle="1" w:styleId="8325D231FC4544868D0B3F6BDC8EE077">
    <w:name w:val="8325D231FC4544868D0B3F6BDC8EE077"/>
  </w:style>
  <w:style w:type="paragraph" w:customStyle="1" w:styleId="06A2777B85374B389FEE0A90BB7EFD83">
    <w:name w:val="06A2777B85374B389FEE0A90BB7EFD83"/>
  </w:style>
  <w:style w:type="paragraph" w:customStyle="1" w:styleId="FC99F06380474D42B245D8C312B3FDF3">
    <w:name w:val="FC99F06380474D42B245D8C312B3FDF3"/>
  </w:style>
  <w:style w:type="paragraph" w:customStyle="1" w:styleId="8EDBE6D34D834435ADD7A0A51945D9D7">
    <w:name w:val="8EDBE6D34D834435ADD7A0A51945D9D7"/>
  </w:style>
  <w:style w:type="paragraph" w:customStyle="1" w:styleId="A72E7E3DB6EE459090279FEE56802FF0">
    <w:name w:val="A72E7E3DB6EE459090279FEE56802FF0"/>
  </w:style>
  <w:style w:type="paragraph" w:customStyle="1" w:styleId="70F6111B4511499D9425018456282BD6">
    <w:name w:val="70F6111B4511499D9425018456282BD6"/>
  </w:style>
  <w:style w:type="paragraph" w:customStyle="1" w:styleId="B488B03742F54CF49B777BDF67D10802">
    <w:name w:val="B488B03742F54CF49B777BDF67D10802"/>
  </w:style>
  <w:style w:type="paragraph" w:customStyle="1" w:styleId="A43F02FF13C8447AAD86CCC8F0034C57">
    <w:name w:val="A43F02FF13C8447AAD86CCC8F0034C57"/>
  </w:style>
  <w:style w:type="paragraph" w:customStyle="1" w:styleId="839912F1EB934B00BD40C32C6CCEDCA0">
    <w:name w:val="839912F1EB934B00BD40C32C6CCEDCA0"/>
  </w:style>
  <w:style w:type="paragraph" w:customStyle="1" w:styleId="B3A9217CEA464746BFD2B6C52626E761">
    <w:name w:val="B3A9217CEA464746BFD2B6C52626E761"/>
  </w:style>
  <w:style w:type="paragraph" w:customStyle="1" w:styleId="84C413F2148D4E92BD52E7C2723C851D">
    <w:name w:val="84C413F2148D4E92BD52E7C2723C851D"/>
  </w:style>
  <w:style w:type="paragraph" w:customStyle="1" w:styleId="F9711F9607A64344B553D7262F263349">
    <w:name w:val="F9711F9607A64344B553D7262F263349"/>
  </w:style>
  <w:style w:type="paragraph" w:customStyle="1" w:styleId="0DBAB49B6B5D433488B0CFAC71106D98">
    <w:name w:val="0DBAB49B6B5D433488B0CFAC71106D98"/>
  </w:style>
  <w:style w:type="paragraph" w:customStyle="1" w:styleId="99CB364DD7824F5F9E02268E04136BE0">
    <w:name w:val="99CB364DD7824F5F9E02268E04136BE0"/>
  </w:style>
  <w:style w:type="paragraph" w:customStyle="1" w:styleId="5D99C10669084D0D93D09C07318F2226">
    <w:name w:val="5D99C10669084D0D93D09C07318F2226"/>
  </w:style>
  <w:style w:type="paragraph" w:customStyle="1" w:styleId="B68F29FDA1C84719B522B98FC8D06A7F">
    <w:name w:val="B68F29FDA1C84719B522B98FC8D06A7F"/>
  </w:style>
  <w:style w:type="paragraph" w:customStyle="1" w:styleId="9FFE235C95CA4F7B985FB1BADCA4F6EC">
    <w:name w:val="9FFE235C95CA4F7B985FB1BADCA4F6EC"/>
  </w:style>
  <w:style w:type="paragraph" w:customStyle="1" w:styleId="CDC24D22B4DD4306955042BD4D1D295D">
    <w:name w:val="CDC24D22B4DD4306955042BD4D1D295D"/>
  </w:style>
  <w:style w:type="paragraph" w:customStyle="1" w:styleId="C6C19423BB394F549AEBFE0D034C0250">
    <w:name w:val="C6C19423BB394F549AEBFE0D034C0250"/>
  </w:style>
  <w:style w:type="paragraph" w:customStyle="1" w:styleId="167E32DA3AEF49F4B828100D421790B7">
    <w:name w:val="167E32DA3AEF49F4B828100D421790B7"/>
  </w:style>
  <w:style w:type="paragraph" w:customStyle="1" w:styleId="1FEFA36CE2A543E6AE23CB6DCA69C4BD">
    <w:name w:val="1FEFA36CE2A543E6AE23CB6DCA69C4BD"/>
  </w:style>
  <w:style w:type="paragraph" w:customStyle="1" w:styleId="24BE2296A31743DBB187350BABFF04FA">
    <w:name w:val="24BE2296A31743DBB187350BABFF04FA"/>
  </w:style>
  <w:style w:type="paragraph" w:customStyle="1" w:styleId="E88DA5BCFBC04D2FA46C77AF75C8F5BB">
    <w:name w:val="E88DA5BCFBC04D2FA46C77AF75C8F5BB"/>
  </w:style>
  <w:style w:type="paragraph" w:customStyle="1" w:styleId="77F2D4B6D824489BADB75925583A6507">
    <w:name w:val="77F2D4B6D824489BADB75925583A6507"/>
  </w:style>
  <w:style w:type="paragraph" w:customStyle="1" w:styleId="E4AF1B542F8942DDA08BDE973AF0E474">
    <w:name w:val="E4AF1B542F8942DDA08BDE973AF0E474"/>
  </w:style>
  <w:style w:type="paragraph" w:customStyle="1" w:styleId="B1FD875AE01F4783A2249DE4F851BEC8">
    <w:name w:val="B1FD875AE01F4783A2249DE4F851BEC8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0970CEE9030F40AFB2CE1E9D0A5617B6">
    <w:name w:val="0970CEE9030F40AFB2CE1E9D0A5617B6"/>
  </w:style>
  <w:style w:type="paragraph" w:customStyle="1" w:styleId="F018EC11E2A34E508A86DF5A80396234">
    <w:name w:val="F018EC11E2A34E508A86DF5A80396234"/>
    <w:rsid w:val="007B63F8"/>
  </w:style>
  <w:style w:type="paragraph" w:customStyle="1" w:styleId="C64E1D7B9F5644FFBA3277F747FD912F">
    <w:name w:val="C64E1D7B9F5644FFBA3277F747FD912F"/>
    <w:rsid w:val="00A753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323</Words>
  <Characters>1847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francis graco ferrer hierro CV 2023-02-09</vt:lpstr>
      <vt:lpstr/>
    </vt:vector>
  </TitlesOfParts>
  <Company/>
  <LinksUpToDate>false</LinksUpToDate>
  <CharactersWithSpaces>2166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francis graco ferrer hierro CV 2023-02-09</dc:title>
  <dc:subject/>
  <dc:creator/>
  <cp:keywords/>
  <dc:description/>
  <cp:lastModifiedBy/>
  <cp:revision>1</cp:revision>
  <dcterms:created xsi:type="dcterms:W3CDTF">2023-02-09T13:37:00Z</dcterms:created>
  <dcterms:modified xsi:type="dcterms:W3CDTF">2023-02-09T19:17:00Z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